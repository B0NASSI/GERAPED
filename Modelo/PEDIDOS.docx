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085" w14:textId="3AD7E7C1" w:rsidR="00682AD3" w:rsidRPr="00AE60BD" w:rsidRDefault="00682AD3" w:rsidP="00F830EC">
      <w:pPr>
        <w:pStyle w:val="Ttulo1"/>
        <w:numPr>
          <w:ilvl w:val="0"/>
          <w:numId w:val="5"/>
        </w:numPr>
      </w:pPr>
      <w:bookmarkStart w:id="0" w:name="_Toc134120266"/>
      <w:bookmarkStart w:id="1" w:name="_Toc134805433"/>
      <w:bookmarkStart w:id="2" w:name="_Toc237902092"/>
      <w:r w:rsidRPr="00AE60BD">
        <w:t>PEDIDOS</w:t>
      </w:r>
      <w:bookmarkEnd w:id="0"/>
      <w:bookmarkEnd w:id="1"/>
      <w:bookmarkEnd w:id="2"/>
    </w:p>
    <w:p w14:paraId="369805A7" w14:textId="77777777" w:rsidR="00F80BE5" w:rsidRPr="00AE60BD" w:rsidRDefault="00F80BE5" w:rsidP="00BA5499">
      <w:pPr>
        <w:pStyle w:val="CorpodeTexto"/>
        <w:ind w:firstLine="0"/>
        <w:rPr>
          <w:b/>
          <w:bCs/>
        </w:rPr>
      </w:pPr>
    </w:p>
    <w:p w14:paraId="768A7005" w14:textId="03678CFA" w:rsidR="00682AD3" w:rsidRPr="00AE60BD" w:rsidRDefault="003F42A7" w:rsidP="00BA5499">
      <w:pPr>
        <w:pStyle w:val="CorpodeTexto"/>
        <w:ind w:firstLine="0"/>
      </w:pPr>
      <w:r w:rsidRPr="00AE60BD">
        <w:rPr>
          <w:b/>
          <w:bCs/>
        </w:rPr>
        <w:t>PELO EXPOSTO</w:t>
      </w:r>
      <w:r w:rsidRPr="00AE60BD">
        <w:t>, requer:</w:t>
      </w:r>
    </w:p>
    <w:p w14:paraId="501F4AE0" w14:textId="54A32119" w:rsidR="00682AD3" w:rsidRPr="00AE60BD" w:rsidRDefault="00682AD3">
      <w:pPr>
        <w:pStyle w:val="ListadePedidos"/>
        <w:numPr>
          <w:ilvl w:val="0"/>
          <w:numId w:val="6"/>
        </w:numPr>
      </w:pPr>
      <w:r w:rsidRPr="00AE60BD">
        <w:t>O recebimento e o processamento do presente feito, com os anexos que o instruem</w:t>
      </w:r>
      <w:r w:rsidR="00BA5499" w:rsidRPr="00AE60BD">
        <w:t>;</w:t>
      </w:r>
    </w:p>
    <w:p w14:paraId="5B88498B" w14:textId="6B86A15B" w:rsidR="00682AD3" w:rsidRPr="00AE60BD" w:rsidRDefault="00682AD3">
      <w:pPr>
        <w:pStyle w:val="ListadePedidos"/>
        <w:numPr>
          <w:ilvl w:val="0"/>
          <w:numId w:val="6"/>
        </w:numPr>
      </w:pPr>
      <w:r w:rsidRPr="00AE60BD">
        <w:t>A citação da União, por meio de seu representante legal, para, querendo, contestar a presente ação, sob as penas da lei</w:t>
      </w:r>
      <w:r w:rsidR="00BA5499" w:rsidRPr="00AE60BD">
        <w:t>;</w:t>
      </w:r>
    </w:p>
    <w:p w14:paraId="167A2EFE" w14:textId="77777777" w:rsidR="00682AD3" w:rsidRPr="00AE60BD" w:rsidRDefault="00682AD3">
      <w:pPr>
        <w:pStyle w:val="ListadePedidos"/>
        <w:numPr>
          <w:ilvl w:val="0"/>
          <w:numId w:val="6"/>
        </w:numPr>
      </w:pPr>
      <w:r w:rsidRPr="00AE60BD">
        <w:t>No mérito, sejam julgados procedentes os pedidos para:</w:t>
      </w:r>
    </w:p>
    <w:p w14:paraId="7F7DF01E" w14:textId="645CBE02" w:rsidR="00A86AB6" w:rsidRPr="00AE60BD" w:rsidRDefault="00A86AB6" w:rsidP="00A86AB6">
      <w:pPr>
        <w:pStyle w:val="ListadePedidos"/>
        <w:numPr>
          <w:ilvl w:val="1"/>
          <w:numId w:val="6"/>
        </w:numPr>
      </w:pPr>
      <w:r w:rsidRPr="00AE60BD">
        <w:t xml:space="preserve">Declarar a </w:t>
      </w:r>
      <w:r w:rsidRPr="00AE60BD">
        <w:rPr>
          <w:b/>
          <w:bCs/>
        </w:rPr>
        <w:t>inexistência</w:t>
      </w:r>
      <w:r w:rsidRPr="00AE60BD">
        <w:rPr>
          <w:rFonts w:cs="Segoe UI"/>
        </w:rPr>
        <w:t xml:space="preserve"> de prescrição do direito da empresa Autora de corrigir os erros cometidos na base de cálculo do FAP e reaver (compensar) seus créditos em relação às vigências de 2019, 2020 e 2021, em razão do efeito suspensivo atribuído à contestação administrativa – </w:t>
      </w:r>
      <w:r w:rsidRPr="00AE60BD">
        <w:rPr>
          <w:rFonts w:cs="Segoe UI"/>
          <w:b/>
          <w:bCs/>
          <w:i/>
          <w:iCs/>
          <w:color w:val="0070C0"/>
        </w:rPr>
        <w:t>item 3 da petição inicial</w:t>
      </w:r>
      <w:r w:rsidRPr="00AE60BD">
        <w:t>.</w:t>
      </w:r>
    </w:p>
    <w:p w14:paraId="08826EFB" w14:textId="77777777" w:rsidR="00D04D25" w:rsidRPr="00AE60BD" w:rsidRDefault="00D04D25" w:rsidP="00A86AB6">
      <w:pPr>
        <w:pStyle w:val="ListadePedidos"/>
        <w:numPr>
          <w:ilvl w:val="0"/>
          <w:numId w:val="0"/>
        </w:numPr>
        <w:ind w:left="360"/>
      </w:pPr>
    </w:p>
    <w:p w14:paraId="5A0EBEDD" w14:textId="59BE48F0" w:rsidR="008A40DF" w:rsidRPr="00AE60BD" w:rsidRDefault="008A40DF" w:rsidP="008A40DF">
      <w:pPr>
        <w:pStyle w:val="ListadePedidos"/>
        <w:numPr>
          <w:ilvl w:val="1"/>
          <w:numId w:val="6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="00871B8B" w:rsidRPr="00AE60BD">
        <w:rPr>
          <w:b/>
          <w:bCs/>
        </w:rPr>
        <w:t>1</w:t>
      </w:r>
      <w:r w:rsidRPr="00AE60BD">
        <w:rPr>
          <w:b/>
          <w:bCs/>
        </w:rPr>
        <w:t xml:space="preserve"> (</w:t>
      </w:r>
      <w:r w:rsidR="00871B8B" w:rsidRPr="00AE60BD">
        <w:rPr>
          <w:b/>
          <w:bCs/>
        </w:rPr>
        <w:t>um</w:t>
      </w:r>
      <w:r w:rsidRPr="00AE60BD">
        <w:rPr>
          <w:b/>
          <w:bCs/>
        </w:rPr>
        <w:t>)</w:t>
      </w:r>
      <w:r w:rsidRPr="00AE60BD">
        <w:t xml:space="preserve"> </w:t>
      </w:r>
      <w:r w:rsidRPr="00AE60BD">
        <w:rPr>
          <w:b/>
          <w:bCs/>
        </w:rPr>
        <w:t>benefício de auxílio por incapacidade temporária por acidente de trabalho, espécie B91</w:t>
      </w:r>
      <w:r w:rsidRPr="00AE60BD">
        <w:t>, abaixo arrolado, da base de cálculo d</w:t>
      </w:r>
      <w:r w:rsidR="00871B8B" w:rsidRPr="00AE60BD">
        <w:t>os</w:t>
      </w:r>
      <w:r w:rsidRPr="00AE60BD">
        <w:t xml:space="preserve"> índices do FAP, </w:t>
      </w:r>
      <w:r w:rsidRPr="00AE60BD">
        <w:rPr>
          <w:b/>
          <w:bCs/>
        </w:rPr>
        <w:t>decorrente de acidente de trajeto</w:t>
      </w:r>
      <w:r w:rsidRPr="00AE60BD">
        <w:t xml:space="preserve"> – </w:t>
      </w:r>
      <w:r w:rsidRPr="00AE60BD">
        <w:rPr>
          <w:b/>
          <w:bCs/>
          <w:i/>
          <w:iCs/>
          <w:color w:val="0070C0"/>
        </w:rPr>
        <w:t xml:space="preserve">item </w:t>
      </w:r>
      <w:r w:rsidR="00871B8B" w:rsidRPr="00AE60BD">
        <w:rPr>
          <w:b/>
          <w:bCs/>
          <w:i/>
          <w:iCs/>
          <w:color w:val="0070C0"/>
        </w:rPr>
        <w:t>4</w:t>
      </w:r>
      <w:r w:rsidRPr="00AE60BD">
        <w:rPr>
          <w:b/>
          <w:bCs/>
          <w:i/>
          <w:iCs/>
          <w:color w:val="0070C0"/>
        </w:rPr>
        <w:t xml:space="preserve"> da petição inicial</w:t>
      </w:r>
      <w:r w:rsidRPr="00AE60BD">
        <w:t>.</w:t>
      </w:r>
    </w:p>
    <w:p w14:paraId="7B35F026" w14:textId="77777777" w:rsidR="008A40DF" w:rsidRPr="00AE60BD" w:rsidRDefault="008A40DF" w:rsidP="008A40DF">
      <w:pPr>
        <w:pStyle w:val="ListadePedidos"/>
        <w:numPr>
          <w:ilvl w:val="0"/>
          <w:numId w:val="0"/>
        </w:numPr>
      </w:pPr>
    </w:p>
    <w:p w14:paraId="61E5FC98" w14:textId="56794936" w:rsidR="007C42FB" w:rsidRPr="00AE60BD" w:rsidRDefault="007C42FB" w:rsidP="007C42FB">
      <w:pPr>
        <w:pStyle w:val="ListadePedidos"/>
        <w:numPr>
          <w:ilvl w:val="1"/>
          <w:numId w:val="6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="00871B8B" w:rsidRPr="00AE60BD">
        <w:rPr>
          <w:b/>
          <w:bCs/>
        </w:rPr>
        <w:t>1</w:t>
      </w:r>
      <w:r w:rsidR="00C77481" w:rsidRPr="00AE60BD">
        <w:rPr>
          <w:b/>
          <w:bCs/>
        </w:rPr>
        <w:t xml:space="preserve"> (</w:t>
      </w:r>
      <w:r w:rsidR="00871B8B" w:rsidRPr="00AE60BD">
        <w:rPr>
          <w:b/>
          <w:bCs/>
        </w:rPr>
        <w:t>um</w:t>
      </w:r>
      <w:r w:rsidR="00C77481" w:rsidRPr="00AE60BD">
        <w:rPr>
          <w:b/>
          <w:bCs/>
        </w:rPr>
        <w:t>) benefício de auxílio</w:t>
      </w:r>
      <w:r w:rsidR="00871B8B" w:rsidRPr="00AE60BD">
        <w:rPr>
          <w:b/>
          <w:bCs/>
        </w:rPr>
        <w:t xml:space="preserve">-acidente </w:t>
      </w:r>
      <w:r w:rsidR="00C77481" w:rsidRPr="00AE60BD">
        <w:rPr>
          <w:b/>
          <w:bCs/>
        </w:rPr>
        <w:t>por acidente de trabalho, espécie B9</w:t>
      </w:r>
      <w:r w:rsidR="00871B8B" w:rsidRPr="00AE60BD">
        <w:rPr>
          <w:b/>
          <w:bCs/>
        </w:rPr>
        <w:t>4</w:t>
      </w:r>
      <w:r w:rsidRPr="00AE60BD">
        <w:t xml:space="preserve">, abaixo arrolado, da base de cálculo do índice do FAP, </w:t>
      </w:r>
      <w:r w:rsidRPr="00AE60BD">
        <w:rPr>
          <w:b/>
          <w:bCs/>
        </w:rPr>
        <w:t xml:space="preserve">considerando que </w:t>
      </w:r>
      <w:r w:rsidR="000866FE" w:rsidRPr="00AE60BD">
        <w:rPr>
          <w:b/>
          <w:bCs/>
        </w:rPr>
        <w:t>o acidente de trabalho não tem</w:t>
      </w:r>
      <w:r w:rsidRPr="00AE60BD">
        <w:rPr>
          <w:b/>
          <w:bCs/>
        </w:rPr>
        <w:t xml:space="preserve"> relação com a empresa Autora</w:t>
      </w:r>
      <w:r w:rsidRPr="00AE60BD">
        <w:t xml:space="preserve"> – </w:t>
      </w:r>
      <w:r w:rsidRPr="00AE60BD">
        <w:rPr>
          <w:b/>
          <w:bCs/>
          <w:i/>
          <w:iCs/>
          <w:color w:val="0070C0"/>
        </w:rPr>
        <w:t xml:space="preserve">item </w:t>
      </w:r>
      <w:r w:rsidR="000866FE" w:rsidRPr="00AE60BD">
        <w:rPr>
          <w:b/>
          <w:bCs/>
          <w:i/>
          <w:iCs/>
          <w:color w:val="0070C0"/>
        </w:rPr>
        <w:t>5</w:t>
      </w:r>
      <w:r w:rsidRPr="00AE60BD">
        <w:rPr>
          <w:b/>
          <w:bCs/>
          <w:i/>
          <w:iCs/>
          <w:color w:val="0070C0"/>
        </w:rPr>
        <w:t xml:space="preserve"> da petição inicial</w:t>
      </w:r>
      <w:r w:rsidRPr="00AE60BD">
        <w:t xml:space="preserve">. </w:t>
      </w:r>
      <w:r w:rsidR="000866FE" w:rsidRPr="00AE60BD">
        <w:rPr>
          <w:rFonts w:cs="Segoe UI"/>
        </w:rPr>
        <w:t xml:space="preserve">Subsidiariamente, </w:t>
      </w:r>
      <w:r w:rsidR="000866FE" w:rsidRPr="00AE60BD">
        <w:rPr>
          <w:rFonts w:cs="Segoe UI"/>
          <w:color w:val="000000" w:themeColor="text1"/>
        </w:rPr>
        <w:t xml:space="preserve">não sendo esse o entendimento de V. Exa., requer-se a </w:t>
      </w:r>
      <w:r w:rsidR="000866FE" w:rsidRPr="00AE60BD">
        <w:rPr>
          <w:rFonts w:cs="Segoe UI"/>
          <w:b/>
          <w:bCs/>
          <w:color w:val="000000" w:themeColor="text1"/>
        </w:rPr>
        <w:t>exclusão</w:t>
      </w:r>
      <w:r w:rsidR="000866FE" w:rsidRPr="00AE60BD">
        <w:rPr>
          <w:rFonts w:cs="Segoe UI"/>
          <w:color w:val="000000" w:themeColor="text1"/>
        </w:rPr>
        <w:t xml:space="preserve"> do benefício </w:t>
      </w:r>
      <w:r w:rsidR="000866FE" w:rsidRPr="00AE60BD">
        <w:rPr>
          <w:rFonts w:cs="Segoe UI"/>
          <w:b/>
          <w:bCs/>
          <w:color w:val="000000" w:themeColor="text1"/>
        </w:rPr>
        <w:t>em razão de ser decorrente de acidente de trabalho anterior a abril de 2007</w:t>
      </w:r>
      <w:r w:rsidR="000866FE" w:rsidRPr="00AE60BD">
        <w:rPr>
          <w:rFonts w:cs="Segoe UI"/>
        </w:rPr>
        <w:t xml:space="preserve"> </w:t>
      </w:r>
      <w:r w:rsidR="000866FE" w:rsidRPr="00AE60BD">
        <w:rPr>
          <w:rFonts w:cs="Segoe UI"/>
          <w:color w:val="000000" w:themeColor="text1"/>
        </w:rPr>
        <w:t xml:space="preserve">– </w:t>
      </w:r>
      <w:r w:rsidR="000866FE" w:rsidRPr="00AE60BD">
        <w:rPr>
          <w:rFonts w:cs="Segoe UI"/>
          <w:b/>
          <w:bCs/>
          <w:i/>
          <w:iCs/>
          <w:color w:val="0070C0"/>
        </w:rPr>
        <w:t>item 9 da petição inicial</w:t>
      </w:r>
      <w:r w:rsidR="000866FE" w:rsidRPr="00AE60BD">
        <w:rPr>
          <w:rFonts w:cs="Segoe UI"/>
        </w:rPr>
        <w:t>.</w:t>
      </w:r>
    </w:p>
    <w:p w14:paraId="53A6370D" w14:textId="77777777" w:rsidR="00871B8B" w:rsidRPr="00AE60BD" w:rsidRDefault="00871B8B" w:rsidP="00871B8B">
      <w:pPr>
        <w:pStyle w:val="ListadePedidos"/>
        <w:numPr>
          <w:ilvl w:val="0"/>
          <w:numId w:val="0"/>
        </w:numPr>
        <w:ind w:left="720"/>
      </w:pPr>
    </w:p>
    <w:p w14:paraId="7A1FA848" w14:textId="56BDE10F" w:rsidR="000866FE" w:rsidRPr="00AE60BD" w:rsidRDefault="000866FE" w:rsidP="000866FE">
      <w:pPr>
        <w:pStyle w:val="ListadePedidos"/>
        <w:numPr>
          <w:ilvl w:val="1"/>
          <w:numId w:val="31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Pr="00AE60BD">
        <w:rPr>
          <w:rFonts w:cs="Segoe UI"/>
          <w:b/>
          <w:bCs/>
          <w:color w:val="000000" w:themeColor="text1"/>
        </w:rPr>
        <w:t xml:space="preserve">1 (um) benefício </w:t>
      </w:r>
      <w:r w:rsidRPr="00AE60BD">
        <w:rPr>
          <w:b/>
          <w:bCs/>
        </w:rPr>
        <w:t>de auxílio por incapacidade temporária por acidente de trabalho, espécie B91</w:t>
      </w:r>
      <w:r w:rsidRPr="00AE60BD">
        <w:t xml:space="preserve">, abaixo arrolado, da base de cálculo do índice do FAP, </w:t>
      </w:r>
      <w:r w:rsidRPr="00AE60BD">
        <w:rPr>
          <w:rFonts w:cs="Segoe UI"/>
          <w:color w:val="000000" w:themeColor="text1"/>
        </w:rPr>
        <w:t xml:space="preserve">por se tratar de </w:t>
      </w:r>
      <w:r w:rsidRPr="00AE60BD">
        <w:rPr>
          <w:rFonts w:cs="Segoe UI"/>
          <w:b/>
          <w:bCs/>
          <w:color w:val="000000" w:themeColor="text1"/>
        </w:rPr>
        <w:t>benefício concedido com a mesma data de início (DIB) e cessação (DCB)</w:t>
      </w:r>
      <w:r w:rsidRPr="00AE60BD">
        <w:rPr>
          <w:rFonts w:cs="Segoe UI"/>
          <w:color w:val="000000" w:themeColor="text1"/>
        </w:rPr>
        <w:t xml:space="preserve"> – </w:t>
      </w:r>
      <w:r w:rsidRPr="00AE60BD">
        <w:rPr>
          <w:rFonts w:cs="Segoe UI"/>
          <w:b/>
          <w:bCs/>
          <w:i/>
          <w:iCs/>
          <w:color w:val="0070C0"/>
        </w:rPr>
        <w:t>item 6 da petição inicial</w:t>
      </w:r>
      <w:r w:rsidRPr="00AE60BD">
        <w:rPr>
          <w:rFonts w:cs="Segoe UI"/>
        </w:rPr>
        <w:t xml:space="preserve">. Subsidiariamente, </w:t>
      </w:r>
      <w:r w:rsidRPr="00AE60BD">
        <w:rPr>
          <w:rFonts w:cs="Segoe UI"/>
          <w:color w:val="000000" w:themeColor="text1"/>
        </w:rPr>
        <w:t xml:space="preserve">não sendo esse o entendimento de V. Exa., requer-se a exclusão do benefício, </w:t>
      </w:r>
      <w:r w:rsidRPr="00AE60BD">
        <w:rPr>
          <w:rFonts w:cs="Segoe UI"/>
          <w:b/>
          <w:bCs/>
          <w:color w:val="000000" w:themeColor="text1"/>
        </w:rPr>
        <w:t xml:space="preserve">por ter sido concedido enquanto </w:t>
      </w:r>
      <w:r w:rsidR="00512584">
        <w:rPr>
          <w:rFonts w:cs="Segoe UI"/>
          <w:b/>
          <w:bCs/>
          <w:color w:val="000000" w:themeColor="text1"/>
        </w:rPr>
        <w:t>o</w:t>
      </w:r>
      <w:r w:rsidRPr="00AE60BD">
        <w:rPr>
          <w:rFonts w:cs="Segoe UI"/>
          <w:b/>
          <w:bCs/>
          <w:color w:val="000000" w:themeColor="text1"/>
        </w:rPr>
        <w:t xml:space="preserve"> segurad</w:t>
      </w:r>
      <w:r w:rsidR="00512584">
        <w:rPr>
          <w:rFonts w:cs="Segoe UI"/>
          <w:b/>
          <w:bCs/>
          <w:color w:val="000000" w:themeColor="text1"/>
        </w:rPr>
        <w:t>o</w:t>
      </w:r>
      <w:r w:rsidRPr="00AE60BD">
        <w:rPr>
          <w:rFonts w:cs="Segoe UI"/>
          <w:b/>
          <w:bCs/>
          <w:color w:val="000000" w:themeColor="text1"/>
        </w:rPr>
        <w:t xml:space="preserve"> já usufruía de aposentadoria </w:t>
      </w:r>
      <w:r w:rsidRPr="00AE60BD">
        <w:rPr>
          <w:rFonts w:cs="Segoe UI"/>
          <w:color w:val="000000" w:themeColor="text1"/>
        </w:rPr>
        <w:t xml:space="preserve">– </w:t>
      </w:r>
      <w:r w:rsidRPr="00AE60BD">
        <w:rPr>
          <w:rFonts w:cs="Segoe UI"/>
          <w:b/>
          <w:bCs/>
          <w:i/>
          <w:iCs/>
          <w:color w:val="0070C0"/>
        </w:rPr>
        <w:t xml:space="preserve">item </w:t>
      </w:r>
      <w:r w:rsidR="00744B36" w:rsidRPr="00AE60BD">
        <w:rPr>
          <w:rFonts w:cs="Segoe UI"/>
          <w:b/>
          <w:bCs/>
          <w:i/>
          <w:iCs/>
          <w:color w:val="0070C0"/>
        </w:rPr>
        <w:t>7</w:t>
      </w:r>
      <w:r w:rsidRPr="00AE60BD">
        <w:rPr>
          <w:rFonts w:cs="Segoe UI"/>
          <w:b/>
          <w:bCs/>
          <w:i/>
          <w:iCs/>
          <w:color w:val="0070C0"/>
        </w:rPr>
        <w:t xml:space="preserve"> da petição inicial</w:t>
      </w:r>
    </w:p>
    <w:p w14:paraId="03CB1506" w14:textId="77777777" w:rsidR="00744B36" w:rsidRPr="00AE60BD" w:rsidRDefault="00744B36" w:rsidP="00744B36">
      <w:pPr>
        <w:pStyle w:val="ListadePedidos"/>
        <w:numPr>
          <w:ilvl w:val="0"/>
          <w:numId w:val="0"/>
        </w:numPr>
      </w:pPr>
    </w:p>
    <w:p w14:paraId="20F24C31" w14:textId="69DF491E" w:rsidR="00744B36" w:rsidRPr="00AE60BD" w:rsidRDefault="00744B36" w:rsidP="00744B36">
      <w:pPr>
        <w:pStyle w:val="ListadePedidos"/>
        <w:numPr>
          <w:ilvl w:val="1"/>
          <w:numId w:val="33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Pr="00AE60BD">
        <w:rPr>
          <w:rFonts w:cs="Segoe UI"/>
          <w:b/>
          <w:bCs/>
          <w:color w:val="000000" w:themeColor="text1"/>
        </w:rPr>
        <w:t xml:space="preserve">1 (um) benefício </w:t>
      </w:r>
      <w:r w:rsidRPr="00AE60BD">
        <w:rPr>
          <w:b/>
          <w:bCs/>
        </w:rPr>
        <w:t>de auxílio por incapacidade temporária por acidente de trabalho, espécie B91</w:t>
      </w:r>
      <w:r w:rsidRPr="00AE60BD">
        <w:t xml:space="preserve">, abaixo arrolado, da base de cálculo do índice </w:t>
      </w:r>
      <w:r w:rsidRPr="00AE60BD">
        <w:lastRenderedPageBreak/>
        <w:t xml:space="preserve">do FAP, </w:t>
      </w:r>
      <w:r w:rsidRPr="00AE60BD">
        <w:rPr>
          <w:b/>
          <w:bCs/>
        </w:rPr>
        <w:t>por ter sido concedido enquanto o segurado já usufruía de</w:t>
      </w:r>
      <w:r w:rsidRPr="00AE60BD">
        <w:t xml:space="preserve"> </w:t>
      </w:r>
      <w:r w:rsidRPr="00AE60BD">
        <w:rPr>
          <w:b/>
          <w:bCs/>
        </w:rPr>
        <w:t xml:space="preserve">aposentadoria </w:t>
      </w:r>
      <w:r w:rsidRPr="00AE60BD">
        <w:rPr>
          <w:rFonts w:cs="Segoe UI"/>
          <w:color w:val="000000" w:themeColor="text1"/>
        </w:rPr>
        <w:t xml:space="preserve">– </w:t>
      </w:r>
      <w:r w:rsidRPr="00AE60BD">
        <w:rPr>
          <w:rFonts w:cs="Segoe UI"/>
          <w:b/>
          <w:bCs/>
          <w:i/>
          <w:iCs/>
          <w:color w:val="0070C0"/>
        </w:rPr>
        <w:t>item 7 da petição inicial</w:t>
      </w:r>
      <w:r w:rsidRPr="00AE60BD">
        <w:rPr>
          <w:rFonts w:cs="Segoe UI"/>
        </w:rPr>
        <w:t>.</w:t>
      </w:r>
    </w:p>
    <w:p w14:paraId="1A1710D1" w14:textId="77777777" w:rsidR="00744B36" w:rsidRPr="00AE60BD" w:rsidRDefault="00744B36" w:rsidP="00D04D25">
      <w:pPr>
        <w:pStyle w:val="ListadePedidos"/>
        <w:numPr>
          <w:ilvl w:val="0"/>
          <w:numId w:val="0"/>
        </w:numPr>
      </w:pPr>
    </w:p>
    <w:p w14:paraId="7C734B74" w14:textId="3AD59F9A" w:rsidR="00744B36" w:rsidRPr="00AE60BD" w:rsidRDefault="00744B36" w:rsidP="00744B36">
      <w:pPr>
        <w:pStyle w:val="ListadePedidos"/>
        <w:numPr>
          <w:ilvl w:val="1"/>
          <w:numId w:val="35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Pr="00AE60BD">
        <w:rPr>
          <w:rFonts w:cs="Segoe UI"/>
          <w:b/>
          <w:bCs/>
          <w:color w:val="000000" w:themeColor="text1"/>
        </w:rPr>
        <w:t xml:space="preserve">1 (um) benefício </w:t>
      </w:r>
      <w:r w:rsidRPr="00AE60BD">
        <w:rPr>
          <w:b/>
          <w:bCs/>
        </w:rPr>
        <w:t>de auxílio por incapacidade temporária por acidente de trabalho, espécie B91</w:t>
      </w:r>
      <w:r w:rsidRPr="00AE60BD">
        <w:t xml:space="preserve">, abaixo arrolado, da base de cálculo dos índices do FAP, </w:t>
      </w:r>
      <w:r w:rsidRPr="00AE60BD">
        <w:rPr>
          <w:b/>
          <w:bCs/>
        </w:rPr>
        <w:t xml:space="preserve">tendo em vista que o nexo causal e de </w:t>
      </w:r>
      <w:proofErr w:type="spellStart"/>
      <w:r w:rsidRPr="00AE60BD">
        <w:rPr>
          <w:b/>
          <w:bCs/>
        </w:rPr>
        <w:t>concausalidade</w:t>
      </w:r>
      <w:proofErr w:type="spellEnd"/>
      <w:r w:rsidRPr="00AE60BD">
        <w:rPr>
          <w:b/>
          <w:bCs/>
        </w:rPr>
        <w:t xml:space="preserve"> foram afastados por decisão judicial</w:t>
      </w:r>
      <w:r w:rsidRPr="00AE60BD">
        <w:t xml:space="preserve"> – </w:t>
      </w:r>
      <w:r w:rsidRPr="00AE60BD">
        <w:rPr>
          <w:b/>
          <w:bCs/>
          <w:i/>
          <w:iCs/>
          <w:color w:val="0070C0"/>
        </w:rPr>
        <w:t xml:space="preserve">item 8 </w:t>
      </w:r>
      <w:r w:rsidRPr="00AE60BD">
        <w:rPr>
          <w:rFonts w:cs="Segoe UI"/>
          <w:b/>
          <w:bCs/>
          <w:i/>
          <w:iCs/>
          <w:color w:val="0070C0"/>
        </w:rPr>
        <w:t>da petição inicial</w:t>
      </w:r>
      <w:r w:rsidRPr="00AE60BD">
        <w:rPr>
          <w:rFonts w:cs="Segoe UI"/>
        </w:rPr>
        <w:t>.</w:t>
      </w:r>
    </w:p>
    <w:p w14:paraId="67DEDA98" w14:textId="77777777" w:rsidR="00801D0F" w:rsidRPr="00AE60BD" w:rsidRDefault="00801D0F" w:rsidP="00744B36">
      <w:pPr>
        <w:pStyle w:val="ListadePedidos"/>
        <w:numPr>
          <w:ilvl w:val="0"/>
          <w:numId w:val="0"/>
        </w:numPr>
      </w:pPr>
    </w:p>
    <w:p w14:paraId="3EAC53F3" w14:textId="56801C5E" w:rsidR="00744B36" w:rsidRPr="00AE60BD" w:rsidRDefault="00744B36" w:rsidP="00C12CE9">
      <w:pPr>
        <w:pStyle w:val="ListadePedidos"/>
        <w:numPr>
          <w:ilvl w:val="1"/>
          <w:numId w:val="37"/>
        </w:numPr>
      </w:pPr>
      <w:r w:rsidRPr="00AE60BD">
        <w:t xml:space="preserve">Determinar a </w:t>
      </w:r>
      <w:r w:rsidRPr="00AE60BD">
        <w:rPr>
          <w:b/>
          <w:bCs/>
        </w:rPr>
        <w:t>exclusão</w:t>
      </w:r>
      <w:r w:rsidRPr="00AE60BD">
        <w:t xml:space="preserve"> de </w:t>
      </w:r>
      <w:r w:rsidRPr="00AE60BD">
        <w:rPr>
          <w:b/>
          <w:bCs/>
        </w:rPr>
        <w:t>3 (três) benefícios de auxílio-acidente por acidente de trabalho, espécie B94</w:t>
      </w:r>
      <w:r w:rsidRPr="00AE60BD">
        <w:t xml:space="preserve">, abaixo arrolados, da base de cálculo dos índices do FAP, </w:t>
      </w:r>
      <w:r w:rsidRPr="00AE60BD">
        <w:rPr>
          <w:b/>
          <w:bCs/>
        </w:rPr>
        <w:t>decorrentes de acidentes anteriores a abril de 2007</w:t>
      </w:r>
      <w:r w:rsidRPr="00AE60BD">
        <w:t xml:space="preserve"> – </w:t>
      </w:r>
      <w:r w:rsidRPr="00AE60BD">
        <w:rPr>
          <w:b/>
          <w:bCs/>
          <w:i/>
          <w:iCs/>
          <w:color w:val="0070C0"/>
        </w:rPr>
        <w:t>item 9 da petição inicial</w:t>
      </w:r>
      <w:r w:rsidRPr="00AE60BD">
        <w:t>.</w:t>
      </w:r>
    </w:p>
    <w:p w14:paraId="5977CAE5" w14:textId="77777777" w:rsidR="00C12CE9" w:rsidRPr="00AE60BD" w:rsidRDefault="00C12CE9" w:rsidP="00C12CE9">
      <w:pPr>
        <w:pStyle w:val="ListadePedidos"/>
        <w:numPr>
          <w:ilvl w:val="0"/>
          <w:numId w:val="0"/>
        </w:numPr>
        <w:ind w:left="720"/>
      </w:pPr>
    </w:p>
    <w:p w14:paraId="09118937" w14:textId="4D396C44" w:rsidR="00BA5499" w:rsidRPr="003D16E7" w:rsidRDefault="000C2B63" w:rsidP="007C42FB">
      <w:pPr>
        <w:pStyle w:val="Sumrio1"/>
        <w:tabs>
          <w:tab w:val="left" w:pos="400"/>
          <w:tab w:val="right" w:pos="9060"/>
        </w:tabs>
        <w:spacing w:before="200" w:after="200" w:line="276" w:lineRule="auto"/>
        <w:rPr>
          <w:rFonts w:ascii="Arial Narrow" w:eastAsia="Arial Narrow" w:hAnsi="Arial Narrow" w:cs="Arial Narrow"/>
          <w:sz w:val="22"/>
          <w:szCs w:val="22"/>
        </w:rPr>
      </w:pPr>
      <w:r w:rsidRPr="00AE60BD">
        <w:rPr>
          <w:rFonts w:ascii="Segoe UI" w:eastAsia="Arial Narrow" w:hAnsi="Segoe UI" w:cs="Segoe UI"/>
          <w:b w:val="0"/>
          <w:bCs w:val="0"/>
          <w:sz w:val="22"/>
          <w:szCs w:val="22"/>
        </w:rPr>
        <w:fldChar w:fldCharType="begin"/>
      </w:r>
      <w:r w:rsidRPr="00AE60BD">
        <w:rPr>
          <w:rFonts w:ascii="Segoe UI" w:eastAsia="Arial Narrow" w:hAnsi="Segoe UI" w:cs="Segoe UI"/>
          <w:b w:val="0"/>
          <w:bCs w:val="0"/>
          <w:sz w:val="22"/>
          <w:szCs w:val="22"/>
        </w:rPr>
        <w:instrText xml:space="preserve"> TOC \o "1-3" \n \p " " \h \z \u </w:instrText>
      </w:r>
      <w:r w:rsidRPr="00AE60BD">
        <w:rPr>
          <w:rFonts w:ascii="Segoe UI" w:eastAsia="Arial Narrow" w:hAnsi="Segoe UI" w:cs="Segoe UI"/>
          <w:b w:val="0"/>
          <w:bCs w:val="0"/>
          <w:sz w:val="22"/>
          <w:szCs w:val="22"/>
        </w:rPr>
        <w:fldChar w:fldCharType="separate"/>
      </w:r>
      <w:r w:rsidRPr="00AE60BD">
        <w:rPr>
          <w:rFonts w:ascii="Segoe UI" w:eastAsia="Arial Narrow" w:hAnsi="Segoe UI" w:cs="Segoe UI"/>
          <w:sz w:val="22"/>
          <w:szCs w:val="22"/>
        </w:rPr>
        <w:fldChar w:fldCharType="end"/>
      </w:r>
    </w:p>
    <w:sectPr w:rsidR="00BA5499" w:rsidRPr="003D16E7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E54C" w14:textId="77777777" w:rsidR="0049143C" w:rsidRDefault="0049143C" w:rsidP="00824C3A">
      <w:r>
        <w:separator/>
      </w:r>
    </w:p>
  </w:endnote>
  <w:endnote w:type="continuationSeparator" w:id="0">
    <w:p w14:paraId="21227275" w14:textId="77777777" w:rsidR="0049143C" w:rsidRDefault="0049143C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CA0D" w14:textId="77777777" w:rsidR="0049143C" w:rsidRDefault="0049143C" w:rsidP="00824C3A">
      <w:r>
        <w:separator/>
      </w:r>
    </w:p>
  </w:footnote>
  <w:footnote w:type="continuationSeparator" w:id="0">
    <w:p w14:paraId="5974F299" w14:textId="77777777" w:rsidR="0049143C" w:rsidRDefault="0049143C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7823E7A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2452C"/>
    <w:multiLevelType w:val="multilevel"/>
    <w:tmpl w:val="B01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AF4548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D5A9E"/>
    <w:multiLevelType w:val="hybridMultilevel"/>
    <w:tmpl w:val="D940F5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12F60CE8"/>
    <w:multiLevelType w:val="multilevel"/>
    <w:tmpl w:val="D1AE9C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5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00E73DB"/>
    <w:multiLevelType w:val="multilevel"/>
    <w:tmpl w:val="1D88629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3504F2"/>
    <w:multiLevelType w:val="multilevel"/>
    <w:tmpl w:val="E5BCDB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34B87"/>
    <w:multiLevelType w:val="multilevel"/>
    <w:tmpl w:val="804075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D501D8D"/>
    <w:multiLevelType w:val="hybridMultilevel"/>
    <w:tmpl w:val="D528EDDC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4F73A0"/>
    <w:multiLevelType w:val="multilevel"/>
    <w:tmpl w:val="9A764D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95D5B94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30484"/>
    <w:multiLevelType w:val="hybridMultilevel"/>
    <w:tmpl w:val="D940F5B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F57F2"/>
    <w:multiLevelType w:val="hybridMultilevel"/>
    <w:tmpl w:val="F1B69618"/>
    <w:lvl w:ilvl="0" w:tplc="A54CDF2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122614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07E49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A42400"/>
    <w:multiLevelType w:val="multilevel"/>
    <w:tmpl w:val="B01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51EB6FC3"/>
    <w:multiLevelType w:val="hybridMultilevel"/>
    <w:tmpl w:val="D528EDDC"/>
    <w:lvl w:ilvl="0" w:tplc="FFFFFFFF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211421"/>
    <w:multiLevelType w:val="hybridMultilevel"/>
    <w:tmpl w:val="36CA621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91ED5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8C7CE3"/>
    <w:multiLevelType w:val="multilevel"/>
    <w:tmpl w:val="964A3C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EC96414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F8812C1"/>
    <w:multiLevelType w:val="multilevel"/>
    <w:tmpl w:val="B01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5E51D49"/>
    <w:multiLevelType w:val="multilevel"/>
    <w:tmpl w:val="B01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D1570C2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310680">
    <w:abstractNumId w:val="21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2"/>
  </w:num>
  <w:num w:numId="4" w16cid:durableId="486868066">
    <w:abstractNumId w:val="6"/>
  </w:num>
  <w:num w:numId="5" w16cid:durableId="1701739710">
    <w:abstractNumId w:val="23"/>
  </w:num>
  <w:num w:numId="6" w16cid:durableId="1162962532">
    <w:abstractNumId w:val="20"/>
  </w:num>
  <w:num w:numId="7" w16cid:durableId="383601809">
    <w:abstractNumId w:val="5"/>
  </w:num>
  <w:num w:numId="8" w16cid:durableId="728843082">
    <w:abstractNumId w:val="15"/>
  </w:num>
  <w:num w:numId="9" w16cid:durableId="470485698">
    <w:abstractNumId w:val="17"/>
  </w:num>
  <w:num w:numId="10" w16cid:durableId="655764671">
    <w:abstractNumId w:val="4"/>
  </w:num>
  <w:num w:numId="11" w16cid:durableId="2127503612">
    <w:abstractNumId w:val="19"/>
  </w:num>
  <w:num w:numId="12" w16cid:durableId="1696157345">
    <w:abstractNumId w:val="3"/>
  </w:num>
  <w:num w:numId="13" w16cid:durableId="1858076810">
    <w:abstractNumId w:val="24"/>
  </w:num>
  <w:num w:numId="14" w16cid:durableId="167329140">
    <w:abstractNumId w:val="14"/>
  </w:num>
  <w:num w:numId="15" w16cid:durableId="1223446263">
    <w:abstractNumId w:val="7"/>
  </w:num>
  <w:num w:numId="16" w16cid:durableId="1349720931">
    <w:abstractNumId w:val="26"/>
  </w:num>
  <w:num w:numId="17" w16cid:durableId="1669480521">
    <w:abstractNumId w:val="11"/>
  </w:num>
  <w:num w:numId="18" w16cid:durableId="1424523048">
    <w:abstractNumId w:val="22"/>
  </w:num>
  <w:num w:numId="19" w16cid:durableId="396125148">
    <w:abstractNumId w:val="1"/>
  </w:num>
  <w:num w:numId="20" w16cid:durableId="277414657">
    <w:abstractNumId w:val="27"/>
  </w:num>
  <w:num w:numId="21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53729710">
    <w:abstractNumId w:val="16"/>
  </w:num>
  <w:num w:numId="23" w16cid:durableId="6393793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812256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47508819">
    <w:abstractNumId w:val="30"/>
  </w:num>
  <w:num w:numId="26" w16cid:durableId="5786417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611480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8417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5211824">
    <w:abstractNumId w:val="25"/>
  </w:num>
  <w:num w:numId="30" w16cid:durableId="109249278">
    <w:abstractNumId w:val="18"/>
  </w:num>
  <w:num w:numId="31" w16cid:durableId="20128674">
    <w:abstractNumId w:val="10"/>
  </w:num>
  <w:num w:numId="32" w16cid:durableId="736247070">
    <w:abstractNumId w:val="28"/>
  </w:num>
  <w:num w:numId="33" w16cid:durableId="580677776">
    <w:abstractNumId w:val="9"/>
  </w:num>
  <w:num w:numId="34" w16cid:durableId="1529445495">
    <w:abstractNumId w:val="2"/>
  </w:num>
  <w:num w:numId="35" w16cid:durableId="767043767">
    <w:abstractNumId w:val="8"/>
  </w:num>
  <w:num w:numId="36" w16cid:durableId="965042740">
    <w:abstractNumId w:val="29"/>
  </w:num>
  <w:num w:numId="37" w16cid:durableId="19223532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1BCB"/>
    <w:rsid w:val="00013338"/>
    <w:rsid w:val="00014997"/>
    <w:rsid w:val="000153D3"/>
    <w:rsid w:val="0001620F"/>
    <w:rsid w:val="00016A10"/>
    <w:rsid w:val="00020E44"/>
    <w:rsid w:val="00023D2D"/>
    <w:rsid w:val="00026397"/>
    <w:rsid w:val="00026EB0"/>
    <w:rsid w:val="000377D6"/>
    <w:rsid w:val="00041014"/>
    <w:rsid w:val="0004172D"/>
    <w:rsid w:val="000421D7"/>
    <w:rsid w:val="00042CFC"/>
    <w:rsid w:val="00047137"/>
    <w:rsid w:val="00051AE1"/>
    <w:rsid w:val="0005402B"/>
    <w:rsid w:val="00060099"/>
    <w:rsid w:val="0006062C"/>
    <w:rsid w:val="000609F8"/>
    <w:rsid w:val="0006330F"/>
    <w:rsid w:val="0006652C"/>
    <w:rsid w:val="00070177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66FE"/>
    <w:rsid w:val="000878C1"/>
    <w:rsid w:val="00090375"/>
    <w:rsid w:val="00092C4B"/>
    <w:rsid w:val="000A1BEC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147F"/>
    <w:rsid w:val="000E4AD8"/>
    <w:rsid w:val="000E4AFA"/>
    <w:rsid w:val="000F183E"/>
    <w:rsid w:val="000F41BB"/>
    <w:rsid w:val="000F68DF"/>
    <w:rsid w:val="0010254F"/>
    <w:rsid w:val="00102C9E"/>
    <w:rsid w:val="0010362E"/>
    <w:rsid w:val="001051FD"/>
    <w:rsid w:val="001053D8"/>
    <w:rsid w:val="00106500"/>
    <w:rsid w:val="00110732"/>
    <w:rsid w:val="001130FD"/>
    <w:rsid w:val="00113700"/>
    <w:rsid w:val="00113DD6"/>
    <w:rsid w:val="00115E2E"/>
    <w:rsid w:val="00115F68"/>
    <w:rsid w:val="0011613E"/>
    <w:rsid w:val="00117039"/>
    <w:rsid w:val="00117D07"/>
    <w:rsid w:val="00121098"/>
    <w:rsid w:val="0012132A"/>
    <w:rsid w:val="00126003"/>
    <w:rsid w:val="0012740C"/>
    <w:rsid w:val="00130A8A"/>
    <w:rsid w:val="001334B3"/>
    <w:rsid w:val="00133AA7"/>
    <w:rsid w:val="001350C4"/>
    <w:rsid w:val="001350FC"/>
    <w:rsid w:val="001353BC"/>
    <w:rsid w:val="00137170"/>
    <w:rsid w:val="001379D5"/>
    <w:rsid w:val="00142035"/>
    <w:rsid w:val="00142FE8"/>
    <w:rsid w:val="00143B59"/>
    <w:rsid w:val="00144DCA"/>
    <w:rsid w:val="001452CB"/>
    <w:rsid w:val="00145E4B"/>
    <w:rsid w:val="001465E4"/>
    <w:rsid w:val="00151BCD"/>
    <w:rsid w:val="00153E9C"/>
    <w:rsid w:val="00155B34"/>
    <w:rsid w:val="00155E01"/>
    <w:rsid w:val="00160D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3FF0"/>
    <w:rsid w:val="00174EE2"/>
    <w:rsid w:val="00175D3B"/>
    <w:rsid w:val="00175FC9"/>
    <w:rsid w:val="00176FC7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0B47"/>
    <w:rsid w:val="001A1BC4"/>
    <w:rsid w:val="001A37BE"/>
    <w:rsid w:val="001A4EDF"/>
    <w:rsid w:val="001A75E3"/>
    <w:rsid w:val="001A779D"/>
    <w:rsid w:val="001B2343"/>
    <w:rsid w:val="001B6005"/>
    <w:rsid w:val="001B6818"/>
    <w:rsid w:val="001B6A01"/>
    <w:rsid w:val="001C2C10"/>
    <w:rsid w:val="001C2C3F"/>
    <w:rsid w:val="001C3DA4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11A"/>
    <w:rsid w:val="00202B64"/>
    <w:rsid w:val="002037F3"/>
    <w:rsid w:val="002039FF"/>
    <w:rsid w:val="00205CD2"/>
    <w:rsid w:val="002074B9"/>
    <w:rsid w:val="00207616"/>
    <w:rsid w:val="00210264"/>
    <w:rsid w:val="00210E83"/>
    <w:rsid w:val="002115AD"/>
    <w:rsid w:val="00211922"/>
    <w:rsid w:val="00212569"/>
    <w:rsid w:val="002127FD"/>
    <w:rsid w:val="002128DB"/>
    <w:rsid w:val="00212BC9"/>
    <w:rsid w:val="00215D89"/>
    <w:rsid w:val="00216458"/>
    <w:rsid w:val="00216503"/>
    <w:rsid w:val="00232292"/>
    <w:rsid w:val="002342F3"/>
    <w:rsid w:val="002357C3"/>
    <w:rsid w:val="00235C03"/>
    <w:rsid w:val="00236E4B"/>
    <w:rsid w:val="002434F0"/>
    <w:rsid w:val="00244D54"/>
    <w:rsid w:val="0024520B"/>
    <w:rsid w:val="00252AFC"/>
    <w:rsid w:val="00254509"/>
    <w:rsid w:val="0025687D"/>
    <w:rsid w:val="002573BA"/>
    <w:rsid w:val="002603D1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3AD7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646D"/>
    <w:rsid w:val="002C7268"/>
    <w:rsid w:val="002C74FB"/>
    <w:rsid w:val="002D1A7E"/>
    <w:rsid w:val="002D21F6"/>
    <w:rsid w:val="002D44A1"/>
    <w:rsid w:val="002D5ECB"/>
    <w:rsid w:val="002E03DA"/>
    <w:rsid w:val="002E0EC8"/>
    <w:rsid w:val="002E40CB"/>
    <w:rsid w:val="002E42AE"/>
    <w:rsid w:val="002E5390"/>
    <w:rsid w:val="002E7420"/>
    <w:rsid w:val="002F0F33"/>
    <w:rsid w:val="002F42C0"/>
    <w:rsid w:val="002F46E8"/>
    <w:rsid w:val="002F5CD1"/>
    <w:rsid w:val="002F60F9"/>
    <w:rsid w:val="002F65BE"/>
    <w:rsid w:val="002F6AD3"/>
    <w:rsid w:val="002F6FEA"/>
    <w:rsid w:val="002F7880"/>
    <w:rsid w:val="0030000F"/>
    <w:rsid w:val="00302ED4"/>
    <w:rsid w:val="00303982"/>
    <w:rsid w:val="00303A69"/>
    <w:rsid w:val="00304F5E"/>
    <w:rsid w:val="003050E2"/>
    <w:rsid w:val="003054D3"/>
    <w:rsid w:val="00310842"/>
    <w:rsid w:val="003118E0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1C91"/>
    <w:rsid w:val="00335CE8"/>
    <w:rsid w:val="00337872"/>
    <w:rsid w:val="00337F28"/>
    <w:rsid w:val="0034780C"/>
    <w:rsid w:val="003514D2"/>
    <w:rsid w:val="00353002"/>
    <w:rsid w:val="00354783"/>
    <w:rsid w:val="00355EF1"/>
    <w:rsid w:val="00357B58"/>
    <w:rsid w:val="00362B48"/>
    <w:rsid w:val="00365613"/>
    <w:rsid w:val="003677D1"/>
    <w:rsid w:val="0037077B"/>
    <w:rsid w:val="0037133F"/>
    <w:rsid w:val="003735C8"/>
    <w:rsid w:val="0038034D"/>
    <w:rsid w:val="003842F8"/>
    <w:rsid w:val="003900F4"/>
    <w:rsid w:val="00391200"/>
    <w:rsid w:val="00391520"/>
    <w:rsid w:val="003926B8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78A"/>
    <w:rsid w:val="003B49C3"/>
    <w:rsid w:val="003B4CC1"/>
    <w:rsid w:val="003B4F10"/>
    <w:rsid w:val="003B510F"/>
    <w:rsid w:val="003C0165"/>
    <w:rsid w:val="003C173E"/>
    <w:rsid w:val="003C38D1"/>
    <w:rsid w:val="003C4C00"/>
    <w:rsid w:val="003C60BE"/>
    <w:rsid w:val="003C65E5"/>
    <w:rsid w:val="003C67C7"/>
    <w:rsid w:val="003C6D3B"/>
    <w:rsid w:val="003C6DA0"/>
    <w:rsid w:val="003D05C1"/>
    <w:rsid w:val="003D0CED"/>
    <w:rsid w:val="003D0E8A"/>
    <w:rsid w:val="003D16E7"/>
    <w:rsid w:val="003D36D6"/>
    <w:rsid w:val="003D66E6"/>
    <w:rsid w:val="003E5313"/>
    <w:rsid w:val="003F26CA"/>
    <w:rsid w:val="003F41D9"/>
    <w:rsid w:val="003F42A7"/>
    <w:rsid w:val="003F5F8D"/>
    <w:rsid w:val="00400EDF"/>
    <w:rsid w:val="004036DA"/>
    <w:rsid w:val="0040453B"/>
    <w:rsid w:val="00404FF1"/>
    <w:rsid w:val="00405363"/>
    <w:rsid w:val="00411BA4"/>
    <w:rsid w:val="004123D6"/>
    <w:rsid w:val="00413D8C"/>
    <w:rsid w:val="00414B43"/>
    <w:rsid w:val="00420C08"/>
    <w:rsid w:val="00422571"/>
    <w:rsid w:val="004237D4"/>
    <w:rsid w:val="004237FF"/>
    <w:rsid w:val="004267A2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3F2A"/>
    <w:rsid w:val="00444429"/>
    <w:rsid w:val="00444963"/>
    <w:rsid w:val="004449D4"/>
    <w:rsid w:val="0044523F"/>
    <w:rsid w:val="004478BD"/>
    <w:rsid w:val="0044794A"/>
    <w:rsid w:val="0045099C"/>
    <w:rsid w:val="00456BE7"/>
    <w:rsid w:val="004578C3"/>
    <w:rsid w:val="00460E9B"/>
    <w:rsid w:val="00463E1D"/>
    <w:rsid w:val="0046505D"/>
    <w:rsid w:val="00466E0C"/>
    <w:rsid w:val="004724F3"/>
    <w:rsid w:val="004755A6"/>
    <w:rsid w:val="004768DC"/>
    <w:rsid w:val="004807D9"/>
    <w:rsid w:val="00481046"/>
    <w:rsid w:val="00484A0F"/>
    <w:rsid w:val="00485104"/>
    <w:rsid w:val="00485869"/>
    <w:rsid w:val="004905ED"/>
    <w:rsid w:val="0049143C"/>
    <w:rsid w:val="004940CB"/>
    <w:rsid w:val="00495C80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5414"/>
    <w:rsid w:val="004C5B86"/>
    <w:rsid w:val="004C6F59"/>
    <w:rsid w:val="004D25A9"/>
    <w:rsid w:val="004D25B4"/>
    <w:rsid w:val="004D2E5A"/>
    <w:rsid w:val="004D7F51"/>
    <w:rsid w:val="004E124D"/>
    <w:rsid w:val="004E33ED"/>
    <w:rsid w:val="004E540A"/>
    <w:rsid w:val="004E6CB2"/>
    <w:rsid w:val="004E70E2"/>
    <w:rsid w:val="004E7455"/>
    <w:rsid w:val="004F037B"/>
    <w:rsid w:val="004F20CE"/>
    <w:rsid w:val="004F24C5"/>
    <w:rsid w:val="004F52CB"/>
    <w:rsid w:val="0050032D"/>
    <w:rsid w:val="005004BE"/>
    <w:rsid w:val="00501E4A"/>
    <w:rsid w:val="00502D96"/>
    <w:rsid w:val="005066D3"/>
    <w:rsid w:val="00507DFE"/>
    <w:rsid w:val="005114E9"/>
    <w:rsid w:val="00512584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3DA3"/>
    <w:rsid w:val="0054530A"/>
    <w:rsid w:val="005519BF"/>
    <w:rsid w:val="0055275E"/>
    <w:rsid w:val="00552A8B"/>
    <w:rsid w:val="00554E30"/>
    <w:rsid w:val="005553B2"/>
    <w:rsid w:val="00555AAB"/>
    <w:rsid w:val="0056295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0154"/>
    <w:rsid w:val="005939F8"/>
    <w:rsid w:val="005945CE"/>
    <w:rsid w:val="0059693F"/>
    <w:rsid w:val="005A09AD"/>
    <w:rsid w:val="005A38F6"/>
    <w:rsid w:val="005B0F97"/>
    <w:rsid w:val="005B4035"/>
    <w:rsid w:val="005B4F9E"/>
    <w:rsid w:val="005B5553"/>
    <w:rsid w:val="005C2347"/>
    <w:rsid w:val="005C39E8"/>
    <w:rsid w:val="005C48D0"/>
    <w:rsid w:val="005D311A"/>
    <w:rsid w:val="005D76C0"/>
    <w:rsid w:val="005E1103"/>
    <w:rsid w:val="005E32CD"/>
    <w:rsid w:val="005E5F3B"/>
    <w:rsid w:val="005E68C9"/>
    <w:rsid w:val="005F01BA"/>
    <w:rsid w:val="005F1ED1"/>
    <w:rsid w:val="005F2D5B"/>
    <w:rsid w:val="005F35A5"/>
    <w:rsid w:val="005F505E"/>
    <w:rsid w:val="005F5772"/>
    <w:rsid w:val="005F5BFE"/>
    <w:rsid w:val="005F69C3"/>
    <w:rsid w:val="005F6BF3"/>
    <w:rsid w:val="00601089"/>
    <w:rsid w:val="006019D2"/>
    <w:rsid w:val="00602BF3"/>
    <w:rsid w:val="00603C98"/>
    <w:rsid w:val="006051B9"/>
    <w:rsid w:val="0060535C"/>
    <w:rsid w:val="006063CF"/>
    <w:rsid w:val="00610ABE"/>
    <w:rsid w:val="00611891"/>
    <w:rsid w:val="00613C48"/>
    <w:rsid w:val="00615AAD"/>
    <w:rsid w:val="0062135B"/>
    <w:rsid w:val="006219B5"/>
    <w:rsid w:val="00622C92"/>
    <w:rsid w:val="00624BD3"/>
    <w:rsid w:val="00624D40"/>
    <w:rsid w:val="00625F0E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45A6F"/>
    <w:rsid w:val="00646932"/>
    <w:rsid w:val="006503BD"/>
    <w:rsid w:val="00652C1C"/>
    <w:rsid w:val="00652E01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245A"/>
    <w:rsid w:val="006739BC"/>
    <w:rsid w:val="006749A4"/>
    <w:rsid w:val="0067695B"/>
    <w:rsid w:val="006804EB"/>
    <w:rsid w:val="00682AD3"/>
    <w:rsid w:val="006841D6"/>
    <w:rsid w:val="00685591"/>
    <w:rsid w:val="00686999"/>
    <w:rsid w:val="0069340B"/>
    <w:rsid w:val="0069402A"/>
    <w:rsid w:val="006940AF"/>
    <w:rsid w:val="0069513A"/>
    <w:rsid w:val="00695662"/>
    <w:rsid w:val="00695C4F"/>
    <w:rsid w:val="00696773"/>
    <w:rsid w:val="006A05E0"/>
    <w:rsid w:val="006A110A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3F6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E66C3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7B2B"/>
    <w:rsid w:val="007020C0"/>
    <w:rsid w:val="00703850"/>
    <w:rsid w:val="00706E24"/>
    <w:rsid w:val="0071142D"/>
    <w:rsid w:val="00711B1D"/>
    <w:rsid w:val="00712AB3"/>
    <w:rsid w:val="007133E0"/>
    <w:rsid w:val="0071438D"/>
    <w:rsid w:val="00716687"/>
    <w:rsid w:val="0071700E"/>
    <w:rsid w:val="00721557"/>
    <w:rsid w:val="00721EAC"/>
    <w:rsid w:val="00726FAB"/>
    <w:rsid w:val="007279B6"/>
    <w:rsid w:val="0073070D"/>
    <w:rsid w:val="007326C9"/>
    <w:rsid w:val="00735B4C"/>
    <w:rsid w:val="0073669F"/>
    <w:rsid w:val="007368FD"/>
    <w:rsid w:val="00736B4A"/>
    <w:rsid w:val="0073748B"/>
    <w:rsid w:val="00741562"/>
    <w:rsid w:val="00742C21"/>
    <w:rsid w:val="00742F3C"/>
    <w:rsid w:val="00744B36"/>
    <w:rsid w:val="0074741F"/>
    <w:rsid w:val="00750386"/>
    <w:rsid w:val="00754474"/>
    <w:rsid w:val="00755852"/>
    <w:rsid w:val="00756BB8"/>
    <w:rsid w:val="0076195D"/>
    <w:rsid w:val="00766388"/>
    <w:rsid w:val="00767EE8"/>
    <w:rsid w:val="00771B17"/>
    <w:rsid w:val="00771CE7"/>
    <w:rsid w:val="00773A81"/>
    <w:rsid w:val="00773DAD"/>
    <w:rsid w:val="00773E74"/>
    <w:rsid w:val="00775F0B"/>
    <w:rsid w:val="00776303"/>
    <w:rsid w:val="00781904"/>
    <w:rsid w:val="00783833"/>
    <w:rsid w:val="00783B53"/>
    <w:rsid w:val="00783E5F"/>
    <w:rsid w:val="00785DE7"/>
    <w:rsid w:val="007864F8"/>
    <w:rsid w:val="00787BC1"/>
    <w:rsid w:val="00790DD7"/>
    <w:rsid w:val="007A0D8E"/>
    <w:rsid w:val="007A56E3"/>
    <w:rsid w:val="007B0AEF"/>
    <w:rsid w:val="007B110E"/>
    <w:rsid w:val="007B1112"/>
    <w:rsid w:val="007B2146"/>
    <w:rsid w:val="007B2637"/>
    <w:rsid w:val="007B34C4"/>
    <w:rsid w:val="007B416C"/>
    <w:rsid w:val="007B624A"/>
    <w:rsid w:val="007B71D7"/>
    <w:rsid w:val="007B7641"/>
    <w:rsid w:val="007C06D6"/>
    <w:rsid w:val="007C06EB"/>
    <w:rsid w:val="007C09ED"/>
    <w:rsid w:val="007C1246"/>
    <w:rsid w:val="007C19C2"/>
    <w:rsid w:val="007C2C3C"/>
    <w:rsid w:val="007C42FB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0A5"/>
    <w:rsid w:val="007F2303"/>
    <w:rsid w:val="007F3264"/>
    <w:rsid w:val="007F627B"/>
    <w:rsid w:val="00801D0F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50703"/>
    <w:rsid w:val="0086059C"/>
    <w:rsid w:val="008606C1"/>
    <w:rsid w:val="008618DC"/>
    <w:rsid w:val="00865F64"/>
    <w:rsid w:val="00866D6A"/>
    <w:rsid w:val="00866FE8"/>
    <w:rsid w:val="00871B8B"/>
    <w:rsid w:val="00881D2A"/>
    <w:rsid w:val="00883AE1"/>
    <w:rsid w:val="00885448"/>
    <w:rsid w:val="0088581F"/>
    <w:rsid w:val="00885AB5"/>
    <w:rsid w:val="00892EEC"/>
    <w:rsid w:val="00896B68"/>
    <w:rsid w:val="008978F0"/>
    <w:rsid w:val="008A2883"/>
    <w:rsid w:val="008A337A"/>
    <w:rsid w:val="008A36A1"/>
    <w:rsid w:val="008A3A7D"/>
    <w:rsid w:val="008A40DF"/>
    <w:rsid w:val="008A511A"/>
    <w:rsid w:val="008B2DF8"/>
    <w:rsid w:val="008B318F"/>
    <w:rsid w:val="008B36F5"/>
    <w:rsid w:val="008B3915"/>
    <w:rsid w:val="008B787B"/>
    <w:rsid w:val="008C1992"/>
    <w:rsid w:val="008C29CD"/>
    <w:rsid w:val="008C5E17"/>
    <w:rsid w:val="008C6AA7"/>
    <w:rsid w:val="008C7611"/>
    <w:rsid w:val="008D12AD"/>
    <w:rsid w:val="008D7510"/>
    <w:rsid w:val="008E1456"/>
    <w:rsid w:val="008E2314"/>
    <w:rsid w:val="008E39DC"/>
    <w:rsid w:val="008E578C"/>
    <w:rsid w:val="008F1811"/>
    <w:rsid w:val="008F2C2B"/>
    <w:rsid w:val="008F3FA6"/>
    <w:rsid w:val="008F46D5"/>
    <w:rsid w:val="008F5760"/>
    <w:rsid w:val="008F6175"/>
    <w:rsid w:val="008F7723"/>
    <w:rsid w:val="009000C6"/>
    <w:rsid w:val="00900A04"/>
    <w:rsid w:val="00902A8E"/>
    <w:rsid w:val="00902CDB"/>
    <w:rsid w:val="00904264"/>
    <w:rsid w:val="00906457"/>
    <w:rsid w:val="00907849"/>
    <w:rsid w:val="00911931"/>
    <w:rsid w:val="00912FA2"/>
    <w:rsid w:val="00921253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6BBF"/>
    <w:rsid w:val="00937097"/>
    <w:rsid w:val="00937DF4"/>
    <w:rsid w:val="00937E1D"/>
    <w:rsid w:val="00941137"/>
    <w:rsid w:val="0094129F"/>
    <w:rsid w:val="00942AFC"/>
    <w:rsid w:val="009436DC"/>
    <w:rsid w:val="009449A3"/>
    <w:rsid w:val="00947C19"/>
    <w:rsid w:val="00951D4F"/>
    <w:rsid w:val="00955601"/>
    <w:rsid w:val="00960203"/>
    <w:rsid w:val="00962439"/>
    <w:rsid w:val="009624C7"/>
    <w:rsid w:val="00964459"/>
    <w:rsid w:val="00970CC5"/>
    <w:rsid w:val="009718BB"/>
    <w:rsid w:val="00972F47"/>
    <w:rsid w:val="0097368A"/>
    <w:rsid w:val="00973E3B"/>
    <w:rsid w:val="0097506A"/>
    <w:rsid w:val="00975E69"/>
    <w:rsid w:val="009769F8"/>
    <w:rsid w:val="00980473"/>
    <w:rsid w:val="00982714"/>
    <w:rsid w:val="00982F5F"/>
    <w:rsid w:val="00984A90"/>
    <w:rsid w:val="009862B0"/>
    <w:rsid w:val="0098756B"/>
    <w:rsid w:val="00990F46"/>
    <w:rsid w:val="009914F1"/>
    <w:rsid w:val="00994EC7"/>
    <w:rsid w:val="009967D8"/>
    <w:rsid w:val="009A0535"/>
    <w:rsid w:val="009A0E2A"/>
    <w:rsid w:val="009A23A1"/>
    <w:rsid w:val="009A5196"/>
    <w:rsid w:val="009A6754"/>
    <w:rsid w:val="009A7411"/>
    <w:rsid w:val="009A7F09"/>
    <w:rsid w:val="009B2644"/>
    <w:rsid w:val="009B2949"/>
    <w:rsid w:val="009B4136"/>
    <w:rsid w:val="009B41FC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602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E7F2E"/>
    <w:rsid w:val="009F0A92"/>
    <w:rsid w:val="009F6796"/>
    <w:rsid w:val="009F7C5C"/>
    <w:rsid w:val="00A00766"/>
    <w:rsid w:val="00A01696"/>
    <w:rsid w:val="00A039C0"/>
    <w:rsid w:val="00A03FB0"/>
    <w:rsid w:val="00A06208"/>
    <w:rsid w:val="00A140B3"/>
    <w:rsid w:val="00A14A2F"/>
    <w:rsid w:val="00A156C1"/>
    <w:rsid w:val="00A162D9"/>
    <w:rsid w:val="00A20382"/>
    <w:rsid w:val="00A22C94"/>
    <w:rsid w:val="00A23573"/>
    <w:rsid w:val="00A23B1D"/>
    <w:rsid w:val="00A24D31"/>
    <w:rsid w:val="00A25723"/>
    <w:rsid w:val="00A269A9"/>
    <w:rsid w:val="00A2731E"/>
    <w:rsid w:val="00A3401D"/>
    <w:rsid w:val="00A341B8"/>
    <w:rsid w:val="00A362F6"/>
    <w:rsid w:val="00A41BD3"/>
    <w:rsid w:val="00A45751"/>
    <w:rsid w:val="00A45CE4"/>
    <w:rsid w:val="00A4752A"/>
    <w:rsid w:val="00A52674"/>
    <w:rsid w:val="00A5451B"/>
    <w:rsid w:val="00A574AF"/>
    <w:rsid w:val="00A63E25"/>
    <w:rsid w:val="00A64C8D"/>
    <w:rsid w:val="00A65793"/>
    <w:rsid w:val="00A65E19"/>
    <w:rsid w:val="00A67127"/>
    <w:rsid w:val="00A67469"/>
    <w:rsid w:val="00A708D8"/>
    <w:rsid w:val="00A71804"/>
    <w:rsid w:val="00A73620"/>
    <w:rsid w:val="00A77F58"/>
    <w:rsid w:val="00A77FA7"/>
    <w:rsid w:val="00A86AB6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11CD"/>
    <w:rsid w:val="00AA17F6"/>
    <w:rsid w:val="00AA24DD"/>
    <w:rsid w:val="00AA2FFA"/>
    <w:rsid w:val="00AA4CAB"/>
    <w:rsid w:val="00AA4E4F"/>
    <w:rsid w:val="00AB1846"/>
    <w:rsid w:val="00AB24F5"/>
    <w:rsid w:val="00AB4657"/>
    <w:rsid w:val="00AB59AD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E60BD"/>
    <w:rsid w:val="00AF1557"/>
    <w:rsid w:val="00AF1E40"/>
    <w:rsid w:val="00AF41AD"/>
    <w:rsid w:val="00AF52ED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146F"/>
    <w:rsid w:val="00B42A88"/>
    <w:rsid w:val="00B44128"/>
    <w:rsid w:val="00B46259"/>
    <w:rsid w:val="00B4759F"/>
    <w:rsid w:val="00B47729"/>
    <w:rsid w:val="00B479C3"/>
    <w:rsid w:val="00B47F5D"/>
    <w:rsid w:val="00B537FE"/>
    <w:rsid w:val="00B53DB5"/>
    <w:rsid w:val="00B548C9"/>
    <w:rsid w:val="00B56EE7"/>
    <w:rsid w:val="00B574E3"/>
    <w:rsid w:val="00B60704"/>
    <w:rsid w:val="00B6102D"/>
    <w:rsid w:val="00B6167E"/>
    <w:rsid w:val="00B6265C"/>
    <w:rsid w:val="00B648F9"/>
    <w:rsid w:val="00B64BB9"/>
    <w:rsid w:val="00B653A6"/>
    <w:rsid w:val="00B66B73"/>
    <w:rsid w:val="00B678B8"/>
    <w:rsid w:val="00B719E0"/>
    <w:rsid w:val="00B728E9"/>
    <w:rsid w:val="00B7566C"/>
    <w:rsid w:val="00B77A66"/>
    <w:rsid w:val="00B81EC4"/>
    <w:rsid w:val="00B83D3F"/>
    <w:rsid w:val="00B87A25"/>
    <w:rsid w:val="00B87CF3"/>
    <w:rsid w:val="00B87D16"/>
    <w:rsid w:val="00B906C4"/>
    <w:rsid w:val="00B916BC"/>
    <w:rsid w:val="00B92459"/>
    <w:rsid w:val="00B97D8C"/>
    <w:rsid w:val="00BA1BBF"/>
    <w:rsid w:val="00BA2771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21ED"/>
    <w:rsid w:val="00BC55E8"/>
    <w:rsid w:val="00BD169F"/>
    <w:rsid w:val="00BE290C"/>
    <w:rsid w:val="00BE5636"/>
    <w:rsid w:val="00BE7853"/>
    <w:rsid w:val="00BF0201"/>
    <w:rsid w:val="00BF0BFD"/>
    <w:rsid w:val="00BF2809"/>
    <w:rsid w:val="00BF48AC"/>
    <w:rsid w:val="00BF6D80"/>
    <w:rsid w:val="00C03FB1"/>
    <w:rsid w:val="00C0410F"/>
    <w:rsid w:val="00C0727A"/>
    <w:rsid w:val="00C1043C"/>
    <w:rsid w:val="00C123C0"/>
    <w:rsid w:val="00C12B56"/>
    <w:rsid w:val="00C12CE9"/>
    <w:rsid w:val="00C151E2"/>
    <w:rsid w:val="00C16D30"/>
    <w:rsid w:val="00C1756A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5756F"/>
    <w:rsid w:val="00C60A21"/>
    <w:rsid w:val="00C6303D"/>
    <w:rsid w:val="00C6578B"/>
    <w:rsid w:val="00C66016"/>
    <w:rsid w:val="00C67354"/>
    <w:rsid w:val="00C67B44"/>
    <w:rsid w:val="00C712C4"/>
    <w:rsid w:val="00C72827"/>
    <w:rsid w:val="00C72BF1"/>
    <w:rsid w:val="00C72D0A"/>
    <w:rsid w:val="00C74224"/>
    <w:rsid w:val="00C76532"/>
    <w:rsid w:val="00C766D9"/>
    <w:rsid w:val="00C769C4"/>
    <w:rsid w:val="00C77481"/>
    <w:rsid w:val="00C774EC"/>
    <w:rsid w:val="00C80441"/>
    <w:rsid w:val="00C80E53"/>
    <w:rsid w:val="00C816FE"/>
    <w:rsid w:val="00C82EDB"/>
    <w:rsid w:val="00C83429"/>
    <w:rsid w:val="00C85AA5"/>
    <w:rsid w:val="00C870C1"/>
    <w:rsid w:val="00C909DB"/>
    <w:rsid w:val="00C90C0D"/>
    <w:rsid w:val="00C9291B"/>
    <w:rsid w:val="00C92BBD"/>
    <w:rsid w:val="00C92C69"/>
    <w:rsid w:val="00C94710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37A"/>
    <w:rsid w:val="00CB34BF"/>
    <w:rsid w:val="00CB4C3A"/>
    <w:rsid w:val="00CB7D57"/>
    <w:rsid w:val="00CC0A0A"/>
    <w:rsid w:val="00CC0AD3"/>
    <w:rsid w:val="00CC1486"/>
    <w:rsid w:val="00CC2998"/>
    <w:rsid w:val="00CC7407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2B26"/>
    <w:rsid w:val="00D03260"/>
    <w:rsid w:val="00D04D25"/>
    <w:rsid w:val="00D0556B"/>
    <w:rsid w:val="00D06DD5"/>
    <w:rsid w:val="00D10FAF"/>
    <w:rsid w:val="00D11079"/>
    <w:rsid w:val="00D14645"/>
    <w:rsid w:val="00D14D87"/>
    <w:rsid w:val="00D1639E"/>
    <w:rsid w:val="00D176C3"/>
    <w:rsid w:val="00D210D6"/>
    <w:rsid w:val="00D21A19"/>
    <w:rsid w:val="00D22D0B"/>
    <w:rsid w:val="00D25662"/>
    <w:rsid w:val="00D27366"/>
    <w:rsid w:val="00D27EE8"/>
    <w:rsid w:val="00D31D31"/>
    <w:rsid w:val="00D32189"/>
    <w:rsid w:val="00D32CE4"/>
    <w:rsid w:val="00D3438E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55D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4F1E"/>
    <w:rsid w:val="00D87ECA"/>
    <w:rsid w:val="00D91190"/>
    <w:rsid w:val="00D931E6"/>
    <w:rsid w:val="00D93626"/>
    <w:rsid w:val="00D94133"/>
    <w:rsid w:val="00D9425C"/>
    <w:rsid w:val="00D952AF"/>
    <w:rsid w:val="00DB1B3B"/>
    <w:rsid w:val="00DB3BDF"/>
    <w:rsid w:val="00DB7BF7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7B5"/>
    <w:rsid w:val="00DE6B5B"/>
    <w:rsid w:val="00DE729E"/>
    <w:rsid w:val="00DE7BB0"/>
    <w:rsid w:val="00DF04BE"/>
    <w:rsid w:val="00DF05EC"/>
    <w:rsid w:val="00DF064F"/>
    <w:rsid w:val="00DF085B"/>
    <w:rsid w:val="00DF0B85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4D14"/>
    <w:rsid w:val="00E24E58"/>
    <w:rsid w:val="00E25396"/>
    <w:rsid w:val="00E256BD"/>
    <w:rsid w:val="00E26C27"/>
    <w:rsid w:val="00E32142"/>
    <w:rsid w:val="00E33D39"/>
    <w:rsid w:val="00E346E4"/>
    <w:rsid w:val="00E35C3F"/>
    <w:rsid w:val="00E36E1A"/>
    <w:rsid w:val="00E41C2B"/>
    <w:rsid w:val="00E42511"/>
    <w:rsid w:val="00E448D8"/>
    <w:rsid w:val="00E468B0"/>
    <w:rsid w:val="00E5787B"/>
    <w:rsid w:val="00E60CB2"/>
    <w:rsid w:val="00E60DC3"/>
    <w:rsid w:val="00E62FDF"/>
    <w:rsid w:val="00E654EF"/>
    <w:rsid w:val="00E6648C"/>
    <w:rsid w:val="00E66A73"/>
    <w:rsid w:val="00E674FB"/>
    <w:rsid w:val="00E71E56"/>
    <w:rsid w:val="00E71FED"/>
    <w:rsid w:val="00E737A5"/>
    <w:rsid w:val="00E8020B"/>
    <w:rsid w:val="00E8235D"/>
    <w:rsid w:val="00E84392"/>
    <w:rsid w:val="00E87996"/>
    <w:rsid w:val="00E91A42"/>
    <w:rsid w:val="00E92809"/>
    <w:rsid w:val="00E93CC9"/>
    <w:rsid w:val="00E96B8A"/>
    <w:rsid w:val="00E97B3B"/>
    <w:rsid w:val="00EA055F"/>
    <w:rsid w:val="00EA0630"/>
    <w:rsid w:val="00EA2BC8"/>
    <w:rsid w:val="00EA4821"/>
    <w:rsid w:val="00EA66D6"/>
    <w:rsid w:val="00EA6C78"/>
    <w:rsid w:val="00EB2350"/>
    <w:rsid w:val="00EB5C7D"/>
    <w:rsid w:val="00EB65A3"/>
    <w:rsid w:val="00EB7AE3"/>
    <w:rsid w:val="00EB7D92"/>
    <w:rsid w:val="00EC06F3"/>
    <w:rsid w:val="00EC3A89"/>
    <w:rsid w:val="00ED06BB"/>
    <w:rsid w:val="00ED238A"/>
    <w:rsid w:val="00ED24C7"/>
    <w:rsid w:val="00ED26DD"/>
    <w:rsid w:val="00ED2C28"/>
    <w:rsid w:val="00ED4A9C"/>
    <w:rsid w:val="00EE3FD7"/>
    <w:rsid w:val="00EE6BD2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3055"/>
    <w:rsid w:val="00F148B5"/>
    <w:rsid w:val="00F16AFE"/>
    <w:rsid w:val="00F21225"/>
    <w:rsid w:val="00F26B8C"/>
    <w:rsid w:val="00F278FD"/>
    <w:rsid w:val="00F3030B"/>
    <w:rsid w:val="00F32A9A"/>
    <w:rsid w:val="00F366EB"/>
    <w:rsid w:val="00F37E66"/>
    <w:rsid w:val="00F40A5C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4FAA"/>
    <w:rsid w:val="00F65FB4"/>
    <w:rsid w:val="00F67BD2"/>
    <w:rsid w:val="00F732D2"/>
    <w:rsid w:val="00F74EA7"/>
    <w:rsid w:val="00F80BE5"/>
    <w:rsid w:val="00F81665"/>
    <w:rsid w:val="00F81A25"/>
    <w:rsid w:val="00F81A6E"/>
    <w:rsid w:val="00F830DD"/>
    <w:rsid w:val="00F830EC"/>
    <w:rsid w:val="00F832C5"/>
    <w:rsid w:val="00F851B3"/>
    <w:rsid w:val="00F85ECD"/>
    <w:rsid w:val="00F873C7"/>
    <w:rsid w:val="00F9276A"/>
    <w:rsid w:val="00F96244"/>
    <w:rsid w:val="00F963F0"/>
    <w:rsid w:val="00FA145E"/>
    <w:rsid w:val="00FA4DC1"/>
    <w:rsid w:val="00FA4F7F"/>
    <w:rsid w:val="00FB3276"/>
    <w:rsid w:val="00FB35DE"/>
    <w:rsid w:val="00FB3D14"/>
    <w:rsid w:val="00FB435B"/>
    <w:rsid w:val="00FB51FF"/>
    <w:rsid w:val="00FB72EF"/>
    <w:rsid w:val="00FB79CF"/>
    <w:rsid w:val="00FC3274"/>
    <w:rsid w:val="00FC3AA3"/>
    <w:rsid w:val="00FC573E"/>
    <w:rsid w:val="00FC6EC0"/>
    <w:rsid w:val="00FD2A18"/>
    <w:rsid w:val="00FD3AB2"/>
    <w:rsid w:val="00FE1D4C"/>
    <w:rsid w:val="00FE1E7F"/>
    <w:rsid w:val="00FE532A"/>
    <w:rsid w:val="00FE638B"/>
    <w:rsid w:val="00FE6D87"/>
    <w:rsid w:val="00FE7AFD"/>
    <w:rsid w:val="00FF1123"/>
    <w:rsid w:val="00FF1D63"/>
    <w:rsid w:val="00FF1DB5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F92B6ADD-7BE4-4627-88B2-D9758C81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12CE9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qFormat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1">
    <w:name w:val="Menção Pendente1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1908</TotalTime>
  <Pages>2</Pages>
  <Words>411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João Bonassi</cp:lastModifiedBy>
  <cp:revision>10</cp:revision>
  <cp:lastPrinted>2023-05-05T20:40:00Z</cp:lastPrinted>
  <dcterms:created xsi:type="dcterms:W3CDTF">2023-05-08T12:30:00Z</dcterms:created>
  <dcterms:modified xsi:type="dcterms:W3CDTF">2026-08-21T03:55:00Z</dcterms:modified>
</cp:coreProperties>
</file>